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807C" w14:textId="77777777" w:rsidR="00952F7D" w:rsidRPr="00F70C21" w:rsidRDefault="00DF198B" w:rsidP="00DF198B">
      <w:pPr>
        <w:pStyle w:val="GraphicAnchor"/>
      </w:pPr>
      <w:r w:rsidRPr="00F70C21">
        <w:rPr>
          <w:noProof/>
          <w:lang w:bidi="en-GB"/>
        </w:rPr>
        <w:drawing>
          <wp:anchor distT="0" distB="0" distL="114300" distR="114300" simplePos="0" relativeHeight="251658240" behindDoc="1" locked="0" layoutInCell="1" allowOverlap="1" wp14:anchorId="6614B5EF" wp14:editId="360FCE6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763125"/>
            <wp:effectExtent l="0" t="0" r="0" b="9525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6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:rsidRPr="00F70C21" w14:paraId="2F0622B2" w14:textId="77777777" w:rsidTr="00185F4A">
        <w:trPr>
          <w:trHeight w:val="1083"/>
        </w:trPr>
        <w:tc>
          <w:tcPr>
            <w:tcW w:w="10790" w:type="dxa"/>
            <w:gridSpan w:val="9"/>
          </w:tcPr>
          <w:p w14:paraId="2117F45C" w14:textId="77777777" w:rsidR="00DF198B" w:rsidRPr="00F70C21" w:rsidRDefault="00DF198B"/>
        </w:tc>
      </w:tr>
      <w:tr w:rsidR="00DF198B" w:rsidRPr="00F24574" w14:paraId="3A65E554" w14:textId="77777777" w:rsidTr="00185F4A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196DE620" w14:textId="77777777" w:rsidR="00DF198B" w:rsidRPr="00F70C21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28221CD6" w14:textId="39C85CC5" w:rsidR="00DF198B" w:rsidRPr="00F24574" w:rsidRDefault="00735AE1" w:rsidP="00F70C21">
            <w:pPr>
              <w:jc w:val="center"/>
              <w:rPr>
                <w:b/>
                <w:bCs/>
                <w:sz w:val="48"/>
                <w:szCs w:val="48"/>
                <w:lang w:val="en-GB"/>
              </w:rPr>
            </w:pPr>
            <w:r>
              <w:rPr>
                <w:b/>
                <w:bCs/>
                <w:color w:val="476166" w:themeColor="accent1"/>
                <w:sz w:val="48"/>
                <w:szCs w:val="48"/>
                <w:lang w:val="en-GB"/>
              </w:rPr>
              <w:t>Prompts- WebApp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3FB914F6" w14:textId="77777777" w:rsidR="00DF198B" w:rsidRPr="00F24574" w:rsidRDefault="00DF198B">
            <w:pPr>
              <w:rPr>
                <w:lang w:val="en-GB"/>
              </w:rPr>
            </w:pPr>
          </w:p>
        </w:tc>
      </w:tr>
      <w:tr w:rsidR="00DF198B" w:rsidRPr="00F24574" w14:paraId="3F55F017" w14:textId="77777777" w:rsidTr="00185F4A">
        <w:trPr>
          <w:trHeight w:val="1837"/>
        </w:trPr>
        <w:tc>
          <w:tcPr>
            <w:tcW w:w="1170" w:type="dxa"/>
          </w:tcPr>
          <w:p w14:paraId="721B97B0" w14:textId="77777777" w:rsidR="00DF198B" w:rsidRPr="00F24574" w:rsidRDefault="00DF198B">
            <w:pPr>
              <w:rPr>
                <w:lang w:val="en-GB"/>
              </w:rPr>
            </w:pPr>
          </w:p>
        </w:tc>
        <w:tc>
          <w:tcPr>
            <w:tcW w:w="8460" w:type="dxa"/>
            <w:gridSpan w:val="7"/>
          </w:tcPr>
          <w:p w14:paraId="2797226A" w14:textId="77777777" w:rsidR="00DF198B" w:rsidRPr="00F24574" w:rsidRDefault="00DF198B">
            <w:pPr>
              <w:rPr>
                <w:lang w:val="en-GB"/>
              </w:rPr>
            </w:pPr>
          </w:p>
        </w:tc>
        <w:tc>
          <w:tcPr>
            <w:tcW w:w="1160" w:type="dxa"/>
          </w:tcPr>
          <w:p w14:paraId="6C101080" w14:textId="77777777" w:rsidR="00DF198B" w:rsidRPr="00F24574" w:rsidRDefault="00DF198B">
            <w:pPr>
              <w:rPr>
                <w:lang w:val="en-GB"/>
              </w:rPr>
            </w:pPr>
          </w:p>
        </w:tc>
      </w:tr>
      <w:tr w:rsidR="00DF198B" w:rsidRPr="00F24574" w14:paraId="72FF9EB2" w14:textId="77777777" w:rsidTr="00185F4A">
        <w:trPr>
          <w:trHeight w:val="929"/>
        </w:trPr>
        <w:tc>
          <w:tcPr>
            <w:tcW w:w="2397" w:type="dxa"/>
            <w:gridSpan w:val="4"/>
          </w:tcPr>
          <w:p w14:paraId="5EE88A48" w14:textId="77777777" w:rsidR="00DF198B" w:rsidRPr="00F24574" w:rsidRDefault="00DF198B">
            <w:pPr>
              <w:rPr>
                <w:lang w:val="en-GB"/>
              </w:rPr>
            </w:pPr>
          </w:p>
        </w:tc>
        <w:tc>
          <w:tcPr>
            <w:tcW w:w="5995" w:type="dxa"/>
            <w:shd w:val="clear" w:color="auto" w:fill="FFFFFF" w:themeFill="background1"/>
          </w:tcPr>
          <w:p w14:paraId="1A0DC386" w14:textId="77777777" w:rsidR="00DF198B" w:rsidRPr="00F24574" w:rsidRDefault="00DF198B" w:rsidP="00DF198B">
            <w:pPr>
              <w:jc w:val="center"/>
              <w:rPr>
                <w:rFonts w:ascii="Georgia" w:hAnsi="Georgia"/>
                <w:sz w:val="48"/>
                <w:szCs w:val="48"/>
                <w:lang w:val="en-GB"/>
              </w:rPr>
            </w:pPr>
          </w:p>
        </w:tc>
        <w:tc>
          <w:tcPr>
            <w:tcW w:w="2398" w:type="dxa"/>
            <w:gridSpan w:val="4"/>
          </w:tcPr>
          <w:p w14:paraId="1D12BD94" w14:textId="77777777" w:rsidR="00DF198B" w:rsidRPr="00F24574" w:rsidRDefault="00DF198B">
            <w:pPr>
              <w:rPr>
                <w:lang w:val="en-GB"/>
              </w:rPr>
            </w:pPr>
          </w:p>
        </w:tc>
      </w:tr>
      <w:tr w:rsidR="00DF198B" w:rsidRPr="00F70C21" w14:paraId="69F22210" w14:textId="77777777" w:rsidTr="00185F4A">
        <w:trPr>
          <w:trHeight w:val="1460"/>
        </w:trPr>
        <w:tc>
          <w:tcPr>
            <w:tcW w:w="2397" w:type="dxa"/>
            <w:gridSpan w:val="4"/>
          </w:tcPr>
          <w:p w14:paraId="5377FAE3" w14:textId="77777777" w:rsidR="00DF198B" w:rsidRPr="00F24574" w:rsidRDefault="00DF198B">
            <w:pPr>
              <w:rPr>
                <w:lang w:val="en-GB"/>
              </w:rPr>
            </w:pPr>
          </w:p>
        </w:tc>
        <w:tc>
          <w:tcPr>
            <w:tcW w:w="5995" w:type="dxa"/>
            <w:shd w:val="clear" w:color="auto" w:fill="FFFFFF" w:themeFill="background1"/>
          </w:tcPr>
          <w:p w14:paraId="3CE0C9C8" w14:textId="77777777" w:rsidR="00DF198B" w:rsidRPr="00F70C21" w:rsidRDefault="00F02FA6" w:rsidP="00AB2BE8">
            <w:pPr>
              <w:jc w:val="center"/>
              <w:rPr>
                <w:b/>
                <w:bCs/>
                <w:sz w:val="48"/>
                <w:szCs w:val="48"/>
              </w:rPr>
            </w:pPr>
            <w:bookmarkStart w:id="0" w:name="_Toc208320042"/>
            <w:bookmarkStart w:id="1" w:name="_Toc208320650"/>
            <w:bookmarkStart w:id="2" w:name="_Toc208320708"/>
            <w:r w:rsidRPr="00F70C21">
              <w:rPr>
                <w:b/>
                <w:bCs/>
                <w:sz w:val="48"/>
                <w:szCs w:val="48"/>
              </w:rPr>
              <w:t>Carmen Verhoeven 122087</w:t>
            </w:r>
            <w:bookmarkEnd w:id="0"/>
            <w:bookmarkEnd w:id="1"/>
            <w:bookmarkEnd w:id="2"/>
          </w:p>
          <w:p w14:paraId="16A9C60A" w14:textId="77777777" w:rsidR="00F02FA6" w:rsidRPr="00F70C21" w:rsidRDefault="00F02FA6" w:rsidP="00F02FA6"/>
        </w:tc>
        <w:tc>
          <w:tcPr>
            <w:tcW w:w="2398" w:type="dxa"/>
            <w:gridSpan w:val="4"/>
          </w:tcPr>
          <w:p w14:paraId="0A1F32F2" w14:textId="77777777" w:rsidR="00DF198B" w:rsidRPr="00F70C21" w:rsidRDefault="00DF198B"/>
        </w:tc>
      </w:tr>
      <w:tr w:rsidR="00DF198B" w:rsidRPr="00F70C21" w14:paraId="7932CE87" w14:textId="77777777" w:rsidTr="00CD7613">
        <w:trPr>
          <w:trHeight w:val="8172"/>
        </w:trPr>
        <w:tc>
          <w:tcPr>
            <w:tcW w:w="2397" w:type="dxa"/>
            <w:gridSpan w:val="4"/>
            <w:vAlign w:val="bottom"/>
          </w:tcPr>
          <w:p w14:paraId="0911A9D7" w14:textId="77777777" w:rsidR="00DF198B" w:rsidRPr="00F70C21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  <w:vAlign w:val="bottom"/>
          </w:tcPr>
          <w:p w14:paraId="05AD5169" w14:textId="6B41D9D4" w:rsidR="00DF198B" w:rsidRPr="00F70C21" w:rsidRDefault="00672060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[</w:t>
            </w:r>
            <w:r w:rsidR="00735AE1">
              <w:rPr>
                <w:b/>
                <w:bCs/>
                <w:sz w:val="36"/>
                <w:szCs w:val="36"/>
              </w:rPr>
              <w:t>09/04/2026</w:t>
            </w:r>
            <w:r>
              <w:rPr>
                <w:b/>
                <w:bCs/>
                <w:sz w:val="36"/>
                <w:szCs w:val="36"/>
              </w:rPr>
              <w:t>]</w:t>
            </w:r>
          </w:p>
          <w:bookmarkStart w:id="3" w:name="_Toc208320044"/>
          <w:bookmarkStart w:id="4" w:name="_Toc208320652"/>
          <w:bookmarkStart w:id="5" w:name="_Toc208320710"/>
          <w:p w14:paraId="6518D460" w14:textId="77777777" w:rsidR="00874FE7" w:rsidRPr="00F70C21" w:rsidRDefault="00735AE1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sdt>
              <w:sdtPr>
                <w:rPr>
                  <w:b/>
                  <w:bCs/>
                  <w:sz w:val="36"/>
                  <w:szCs w:val="36"/>
                </w:rPr>
                <w:id w:val="-1516760087"/>
                <w:placeholder>
                  <w:docPart w:val="8E0FAD2AD3344C1993B24DC7DD50C0B3"/>
                </w:placeholder>
                <w:temporary/>
                <w:showingPlcHdr/>
                <w15:appearance w15:val="hidden"/>
              </w:sdtPr>
              <w:sdtEndPr/>
              <w:sdtContent>
                <w:r w:rsidR="00874FE7" w:rsidRPr="00F70C21">
                  <w:rPr>
                    <w:b/>
                    <w:bCs/>
                    <w:sz w:val="36"/>
                    <w:szCs w:val="36"/>
                    <w:lang w:bidi="en-GB"/>
                  </w:rPr>
                  <w:t>—</w:t>
                </w:r>
              </w:sdtContent>
            </w:sdt>
            <w:bookmarkEnd w:id="3"/>
            <w:bookmarkEnd w:id="4"/>
            <w:bookmarkEnd w:id="5"/>
          </w:p>
          <w:p w14:paraId="04985FAA" w14:textId="77777777" w:rsidR="00DF198B" w:rsidRPr="00F70C21" w:rsidRDefault="00F02FA6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bookmarkStart w:id="6" w:name="_Toc208320045"/>
            <w:bookmarkStart w:id="7" w:name="_Toc208320653"/>
            <w:bookmarkStart w:id="8" w:name="_Toc208320711"/>
            <w:r w:rsidRPr="00F70C21">
              <w:rPr>
                <w:b/>
                <w:bCs/>
                <w:sz w:val="36"/>
                <w:szCs w:val="36"/>
              </w:rPr>
              <w:t>Software Developer</w:t>
            </w:r>
            <w:bookmarkEnd w:id="6"/>
            <w:bookmarkEnd w:id="7"/>
            <w:bookmarkEnd w:id="8"/>
          </w:p>
          <w:bookmarkStart w:id="9" w:name="_Toc208320046"/>
          <w:bookmarkStart w:id="10" w:name="_Toc208320654"/>
          <w:bookmarkStart w:id="11" w:name="_Toc208320712"/>
          <w:p w14:paraId="649AA8BD" w14:textId="77777777" w:rsidR="00DF198B" w:rsidRPr="00F70C21" w:rsidRDefault="00735AE1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sdt>
              <w:sdtPr>
                <w:rPr>
                  <w:b/>
                  <w:bCs/>
                  <w:sz w:val="36"/>
                  <w:szCs w:val="36"/>
                </w:rPr>
                <w:id w:val="1492440299"/>
                <w:placeholder>
                  <w:docPart w:val="A1AA79193D4B426E85AFC0DCA6529194"/>
                </w:placeholder>
                <w:temporary/>
                <w:showingPlcHdr/>
                <w15:appearance w15:val="hidden"/>
              </w:sdtPr>
              <w:sdtEndPr/>
              <w:sdtContent>
                <w:r w:rsidR="00874FE7" w:rsidRPr="00F70C21">
                  <w:rPr>
                    <w:b/>
                    <w:bCs/>
                    <w:sz w:val="36"/>
                    <w:szCs w:val="36"/>
                    <w:lang w:bidi="en-GB"/>
                  </w:rPr>
                  <w:t>—</w:t>
                </w:r>
              </w:sdtContent>
            </w:sdt>
            <w:bookmarkEnd w:id="9"/>
            <w:bookmarkEnd w:id="10"/>
            <w:bookmarkEnd w:id="11"/>
          </w:p>
          <w:p w14:paraId="1C484C67" w14:textId="77777777" w:rsidR="00D1329C" w:rsidRPr="00F70C21" w:rsidRDefault="00F02FA6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bookmarkStart w:id="12" w:name="_Toc208320047"/>
            <w:bookmarkStart w:id="13" w:name="_Toc208320655"/>
            <w:bookmarkStart w:id="14" w:name="_Toc208320713"/>
            <w:r w:rsidRPr="00F70C21">
              <w:rPr>
                <w:b/>
                <w:bCs/>
                <w:sz w:val="36"/>
                <w:szCs w:val="36"/>
              </w:rPr>
              <w:t>Klas: TIA4V1C</w:t>
            </w:r>
            <w:bookmarkEnd w:id="12"/>
            <w:bookmarkEnd w:id="13"/>
            <w:bookmarkEnd w:id="14"/>
          </w:p>
          <w:p w14:paraId="1CA7DAEB" w14:textId="77777777" w:rsidR="00DF198B" w:rsidRPr="00F70C21" w:rsidRDefault="00D1329C" w:rsidP="00AB2BE8">
            <w:pPr>
              <w:jc w:val="center"/>
              <w:rPr>
                <w:b/>
                <w:bCs/>
                <w:sz w:val="36"/>
                <w:szCs w:val="36"/>
              </w:rPr>
            </w:pPr>
            <w:r w:rsidRPr="00F70C21">
              <w:rPr>
                <w:b/>
                <w:bCs/>
                <w:sz w:val="36"/>
                <w:szCs w:val="36"/>
              </w:rPr>
              <w:t>Student nummer: 1220871</w:t>
            </w:r>
          </w:p>
          <w:p w14:paraId="6E86387E" w14:textId="77777777" w:rsidR="00D1329C" w:rsidRPr="00F70C21" w:rsidRDefault="00D1329C" w:rsidP="00D1329C"/>
          <w:p w14:paraId="2E3232C9" w14:textId="77777777" w:rsidR="00F02FA6" w:rsidRPr="00F70C21" w:rsidRDefault="00F02FA6" w:rsidP="00F02FA6"/>
        </w:tc>
        <w:tc>
          <w:tcPr>
            <w:tcW w:w="2398" w:type="dxa"/>
            <w:gridSpan w:val="4"/>
            <w:vAlign w:val="bottom"/>
          </w:tcPr>
          <w:p w14:paraId="56D309FB" w14:textId="77777777" w:rsidR="00DF198B" w:rsidRPr="00F70C21" w:rsidRDefault="00DF198B" w:rsidP="00DF198B">
            <w:pPr>
              <w:jc w:val="center"/>
            </w:pPr>
          </w:p>
        </w:tc>
      </w:tr>
      <w:tr w:rsidR="00DF198B" w:rsidRPr="00F70C21" w14:paraId="639C6FA1" w14:textId="77777777" w:rsidTr="00185F4A">
        <w:tc>
          <w:tcPr>
            <w:tcW w:w="2340" w:type="dxa"/>
            <w:gridSpan w:val="3"/>
          </w:tcPr>
          <w:p w14:paraId="2D2A03E9" w14:textId="77777777" w:rsidR="00DF198B" w:rsidRPr="00F70C21" w:rsidRDefault="00DF198B"/>
        </w:tc>
        <w:tc>
          <w:tcPr>
            <w:tcW w:w="6120" w:type="dxa"/>
            <w:gridSpan w:val="3"/>
          </w:tcPr>
          <w:p w14:paraId="3FE4C6A7" w14:textId="77777777" w:rsidR="00DF198B" w:rsidRPr="00F70C21" w:rsidRDefault="00DF198B"/>
        </w:tc>
        <w:tc>
          <w:tcPr>
            <w:tcW w:w="2330" w:type="dxa"/>
            <w:gridSpan w:val="3"/>
          </w:tcPr>
          <w:p w14:paraId="46A5D9AC" w14:textId="77777777" w:rsidR="00DF198B" w:rsidRPr="00F70C21" w:rsidRDefault="00DF198B"/>
        </w:tc>
      </w:tr>
    </w:tbl>
    <w:p w14:paraId="03734CA8" w14:textId="77777777" w:rsidR="00DF198B" w:rsidRPr="00F70C21" w:rsidRDefault="00DF198B"/>
    <w:p w14:paraId="79508259" w14:textId="77777777" w:rsidR="00DF198B" w:rsidRPr="00F70C21" w:rsidRDefault="00DF198B" w:rsidP="002D2200">
      <w:pPr>
        <w:pStyle w:val="GraphicAnchor"/>
      </w:pPr>
    </w:p>
    <w:p w14:paraId="20A58ED0" w14:textId="77777777" w:rsidR="0048120C" w:rsidRPr="00F70C21" w:rsidRDefault="0048120C"/>
    <w:p w14:paraId="0A648C6B" w14:textId="77777777" w:rsidR="00F02FA6" w:rsidRPr="00F70C21" w:rsidRDefault="00F02FA6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95919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6BA9F4" w14:textId="77777777" w:rsidR="00672060" w:rsidRDefault="00A64A8D" w:rsidP="00A64A8D">
          <w:pPr>
            <w:pStyle w:val="TOCHeading"/>
            <w:rPr>
              <w:noProof/>
            </w:rPr>
          </w:pPr>
          <w:r w:rsidRPr="00F70C21">
            <w:t>Contents</w:t>
          </w:r>
          <w:r w:rsidRPr="00F70C21">
            <w:fldChar w:fldCharType="begin"/>
          </w:r>
          <w:r w:rsidRPr="00F70C21">
            <w:instrText xml:space="preserve"> TOC \o "1-3" \h \z \u </w:instrText>
          </w:r>
          <w:r w:rsidRPr="00F70C21">
            <w:fldChar w:fldCharType="separate"/>
          </w:r>
        </w:p>
        <w:p w14:paraId="1363E19E" w14:textId="77777777" w:rsidR="00A64A8D" w:rsidRPr="00672060" w:rsidRDefault="00672060">
          <w:pPr>
            <w:rPr>
              <w:lang w:val="en-GB"/>
            </w:rPr>
          </w:pPr>
          <w:r>
            <w:rPr>
              <w:noProof/>
              <w:lang w:val="en-US"/>
            </w:rPr>
            <w:t>No table of contents entries found.</w:t>
          </w:r>
          <w:r w:rsidR="00A64A8D" w:rsidRPr="00F70C21">
            <w:rPr>
              <w:b/>
              <w:bCs/>
            </w:rPr>
            <w:fldChar w:fldCharType="end"/>
          </w:r>
        </w:p>
      </w:sdtContent>
    </w:sdt>
    <w:p w14:paraId="79D3140E" w14:textId="77777777" w:rsidR="00F02FA6" w:rsidRPr="00672060" w:rsidRDefault="00F02FA6">
      <w:pPr>
        <w:rPr>
          <w:lang w:val="en-GB"/>
        </w:rPr>
      </w:pPr>
    </w:p>
    <w:p w14:paraId="31B55CFD" w14:textId="77777777" w:rsidR="00F02FA6" w:rsidRPr="00672060" w:rsidRDefault="00F02FA6">
      <w:pPr>
        <w:rPr>
          <w:lang w:val="en-GB"/>
        </w:rPr>
      </w:pPr>
    </w:p>
    <w:p w14:paraId="15BD3226" w14:textId="77777777" w:rsidR="00F02FA6" w:rsidRPr="00672060" w:rsidRDefault="00F02FA6">
      <w:pPr>
        <w:rPr>
          <w:lang w:val="en-GB"/>
        </w:rPr>
      </w:pPr>
    </w:p>
    <w:p w14:paraId="1639A649" w14:textId="77777777" w:rsidR="00F02FA6" w:rsidRPr="00672060" w:rsidRDefault="00F02FA6">
      <w:pPr>
        <w:rPr>
          <w:lang w:val="en-GB"/>
        </w:rPr>
      </w:pPr>
    </w:p>
    <w:p w14:paraId="3CAD0720" w14:textId="77777777" w:rsidR="00F02FA6" w:rsidRPr="00672060" w:rsidRDefault="00F02FA6">
      <w:pPr>
        <w:rPr>
          <w:lang w:val="en-GB"/>
        </w:rPr>
      </w:pPr>
    </w:p>
    <w:p w14:paraId="54F730D6" w14:textId="77777777" w:rsidR="00F02FA6" w:rsidRPr="00672060" w:rsidRDefault="00F02FA6">
      <w:pPr>
        <w:rPr>
          <w:lang w:val="en-GB"/>
        </w:rPr>
      </w:pPr>
    </w:p>
    <w:p w14:paraId="2A197642" w14:textId="77777777" w:rsidR="00F02FA6" w:rsidRPr="00672060" w:rsidRDefault="00F02FA6">
      <w:pPr>
        <w:rPr>
          <w:lang w:val="en-GB"/>
        </w:rPr>
      </w:pPr>
    </w:p>
    <w:p w14:paraId="2DDA86C3" w14:textId="77777777" w:rsidR="00F02FA6" w:rsidRPr="00672060" w:rsidRDefault="00F02FA6">
      <w:pPr>
        <w:rPr>
          <w:lang w:val="en-GB"/>
        </w:rPr>
      </w:pPr>
    </w:p>
    <w:p w14:paraId="3370B6F0" w14:textId="77777777" w:rsidR="00F02FA6" w:rsidRPr="00672060" w:rsidRDefault="00F02FA6">
      <w:pPr>
        <w:rPr>
          <w:lang w:val="en-GB"/>
        </w:rPr>
      </w:pPr>
    </w:p>
    <w:p w14:paraId="0626F5B3" w14:textId="77777777" w:rsidR="00F02FA6" w:rsidRPr="00672060" w:rsidRDefault="00F02FA6">
      <w:pPr>
        <w:rPr>
          <w:lang w:val="en-GB"/>
        </w:rPr>
      </w:pPr>
    </w:p>
    <w:p w14:paraId="1FAC85B5" w14:textId="77777777" w:rsidR="00F02FA6" w:rsidRPr="00672060" w:rsidRDefault="00F02FA6">
      <w:pPr>
        <w:rPr>
          <w:lang w:val="en-GB"/>
        </w:rPr>
      </w:pPr>
    </w:p>
    <w:p w14:paraId="389234A4" w14:textId="77777777" w:rsidR="00F02FA6" w:rsidRPr="00672060" w:rsidRDefault="00F02FA6">
      <w:pPr>
        <w:rPr>
          <w:lang w:val="en-GB"/>
        </w:rPr>
      </w:pPr>
    </w:p>
    <w:p w14:paraId="5BFA40C8" w14:textId="77777777" w:rsidR="00F02FA6" w:rsidRPr="00672060" w:rsidRDefault="00F02FA6">
      <w:pPr>
        <w:rPr>
          <w:lang w:val="en-GB"/>
        </w:rPr>
      </w:pPr>
    </w:p>
    <w:p w14:paraId="2A942441" w14:textId="77777777" w:rsidR="00F02FA6" w:rsidRPr="00672060" w:rsidRDefault="00F02FA6">
      <w:pPr>
        <w:rPr>
          <w:lang w:val="en-GB"/>
        </w:rPr>
      </w:pPr>
    </w:p>
    <w:p w14:paraId="103FA529" w14:textId="77777777" w:rsidR="00F02FA6" w:rsidRPr="00672060" w:rsidRDefault="00F02FA6">
      <w:pPr>
        <w:rPr>
          <w:lang w:val="en-GB"/>
        </w:rPr>
      </w:pPr>
    </w:p>
    <w:p w14:paraId="74AFDDAC" w14:textId="77777777" w:rsidR="00F02FA6" w:rsidRPr="00672060" w:rsidRDefault="00F02FA6">
      <w:pPr>
        <w:rPr>
          <w:lang w:val="en-GB"/>
        </w:rPr>
      </w:pPr>
    </w:p>
    <w:p w14:paraId="19D81024" w14:textId="77777777" w:rsidR="00F02FA6" w:rsidRPr="00672060" w:rsidRDefault="00F02FA6">
      <w:pPr>
        <w:rPr>
          <w:lang w:val="en-GB"/>
        </w:rPr>
      </w:pPr>
    </w:p>
    <w:p w14:paraId="10EFE3E9" w14:textId="77777777" w:rsidR="00F02FA6" w:rsidRPr="00672060" w:rsidRDefault="00F02FA6">
      <w:pPr>
        <w:rPr>
          <w:lang w:val="en-GB"/>
        </w:rPr>
      </w:pPr>
    </w:p>
    <w:p w14:paraId="5E072946" w14:textId="77777777" w:rsidR="00F02FA6" w:rsidRPr="00672060" w:rsidRDefault="00F02FA6">
      <w:pPr>
        <w:rPr>
          <w:lang w:val="en-GB"/>
        </w:rPr>
      </w:pPr>
    </w:p>
    <w:p w14:paraId="53C75525" w14:textId="77777777" w:rsidR="00F02FA6" w:rsidRPr="00672060" w:rsidRDefault="00F02FA6">
      <w:pPr>
        <w:rPr>
          <w:lang w:val="en-GB"/>
        </w:rPr>
      </w:pPr>
    </w:p>
    <w:p w14:paraId="211A49CE" w14:textId="77777777" w:rsidR="00F02FA6" w:rsidRPr="00672060" w:rsidRDefault="00F02FA6">
      <w:pPr>
        <w:rPr>
          <w:lang w:val="en-GB"/>
        </w:rPr>
      </w:pPr>
    </w:p>
    <w:p w14:paraId="088E23C1" w14:textId="77777777" w:rsidR="00F02FA6" w:rsidRPr="00672060" w:rsidRDefault="00F02FA6">
      <w:pPr>
        <w:rPr>
          <w:lang w:val="en-GB"/>
        </w:rPr>
      </w:pPr>
    </w:p>
    <w:p w14:paraId="4FFE5444" w14:textId="77777777" w:rsidR="00F02FA6" w:rsidRPr="00672060" w:rsidRDefault="00F02FA6">
      <w:pPr>
        <w:rPr>
          <w:lang w:val="en-GB"/>
        </w:rPr>
      </w:pPr>
    </w:p>
    <w:p w14:paraId="6AF39489" w14:textId="77777777" w:rsidR="00F02FA6" w:rsidRPr="00672060" w:rsidRDefault="00F02FA6">
      <w:pPr>
        <w:rPr>
          <w:lang w:val="en-GB"/>
        </w:rPr>
      </w:pPr>
    </w:p>
    <w:p w14:paraId="1D9631D3" w14:textId="77777777" w:rsidR="00F02FA6" w:rsidRPr="00672060" w:rsidRDefault="00F02FA6">
      <w:pPr>
        <w:rPr>
          <w:lang w:val="en-GB"/>
        </w:rPr>
      </w:pPr>
    </w:p>
    <w:p w14:paraId="26022E6A" w14:textId="77777777" w:rsidR="00F02FA6" w:rsidRPr="00672060" w:rsidRDefault="00F02FA6">
      <w:pPr>
        <w:rPr>
          <w:lang w:val="en-GB"/>
        </w:rPr>
      </w:pPr>
    </w:p>
    <w:p w14:paraId="3CBB6C47" w14:textId="77777777" w:rsidR="00F02FA6" w:rsidRPr="00672060" w:rsidRDefault="00F02FA6">
      <w:pPr>
        <w:rPr>
          <w:lang w:val="en-GB"/>
        </w:rPr>
      </w:pPr>
    </w:p>
    <w:p w14:paraId="7D35BC7A" w14:textId="77777777" w:rsidR="00F02FA6" w:rsidRPr="00672060" w:rsidRDefault="00F02FA6">
      <w:pPr>
        <w:rPr>
          <w:lang w:val="en-GB"/>
        </w:rPr>
      </w:pPr>
    </w:p>
    <w:p w14:paraId="118C889D" w14:textId="77777777" w:rsidR="00F02FA6" w:rsidRPr="00672060" w:rsidRDefault="00F02FA6">
      <w:pPr>
        <w:rPr>
          <w:lang w:val="en-GB"/>
        </w:rPr>
      </w:pPr>
    </w:p>
    <w:p w14:paraId="57619EEA" w14:textId="77777777" w:rsidR="00F02FA6" w:rsidRPr="00672060" w:rsidRDefault="00F02FA6">
      <w:pPr>
        <w:rPr>
          <w:lang w:val="en-GB"/>
        </w:rPr>
      </w:pPr>
    </w:p>
    <w:p w14:paraId="571A5378" w14:textId="77777777" w:rsidR="00F02FA6" w:rsidRPr="00672060" w:rsidRDefault="00F02FA6">
      <w:pPr>
        <w:rPr>
          <w:lang w:val="en-GB"/>
        </w:rPr>
      </w:pPr>
    </w:p>
    <w:p w14:paraId="280101FB" w14:textId="77777777" w:rsidR="00F02FA6" w:rsidRPr="00672060" w:rsidRDefault="00F02FA6">
      <w:pPr>
        <w:rPr>
          <w:lang w:val="en-GB"/>
        </w:rPr>
      </w:pPr>
    </w:p>
    <w:p w14:paraId="49B5B66D" w14:textId="77777777" w:rsidR="00F02FA6" w:rsidRPr="00672060" w:rsidRDefault="00F02FA6">
      <w:pPr>
        <w:rPr>
          <w:lang w:val="en-GB"/>
        </w:rPr>
      </w:pPr>
    </w:p>
    <w:p w14:paraId="5B244EEF" w14:textId="77777777" w:rsidR="00F02FA6" w:rsidRPr="00672060" w:rsidRDefault="00F02FA6">
      <w:pPr>
        <w:rPr>
          <w:lang w:val="en-GB"/>
        </w:rPr>
      </w:pPr>
    </w:p>
    <w:p w14:paraId="1AF510C7" w14:textId="77777777" w:rsidR="00F02FA6" w:rsidRPr="00672060" w:rsidRDefault="00F02FA6">
      <w:pPr>
        <w:rPr>
          <w:lang w:val="en-GB"/>
        </w:rPr>
      </w:pPr>
    </w:p>
    <w:p w14:paraId="46914FA0" w14:textId="77777777" w:rsidR="00F02FA6" w:rsidRPr="00672060" w:rsidRDefault="00F02FA6">
      <w:pPr>
        <w:rPr>
          <w:lang w:val="en-GB"/>
        </w:rPr>
      </w:pPr>
    </w:p>
    <w:p w14:paraId="4FA882D8" w14:textId="77777777" w:rsidR="00F02FA6" w:rsidRPr="00672060" w:rsidRDefault="00F02FA6">
      <w:pPr>
        <w:rPr>
          <w:lang w:val="en-GB"/>
        </w:rPr>
      </w:pPr>
    </w:p>
    <w:p w14:paraId="0EB06A85" w14:textId="77777777" w:rsidR="00F02FA6" w:rsidRPr="00672060" w:rsidRDefault="00F02FA6">
      <w:pPr>
        <w:rPr>
          <w:lang w:val="en-GB"/>
        </w:rPr>
      </w:pPr>
    </w:p>
    <w:p w14:paraId="20F31FD3" w14:textId="77777777" w:rsidR="00F02FA6" w:rsidRPr="00672060" w:rsidRDefault="00F02FA6">
      <w:pPr>
        <w:rPr>
          <w:lang w:val="en-GB"/>
        </w:rPr>
      </w:pPr>
    </w:p>
    <w:p w14:paraId="2A189B46" w14:textId="77777777" w:rsidR="00672060" w:rsidRDefault="00672060">
      <w:pPr>
        <w:rPr>
          <w:lang w:val="en-GB"/>
        </w:rPr>
      </w:pPr>
      <w:r>
        <w:rPr>
          <w:lang w:val="en-GB"/>
        </w:rPr>
        <w:br w:type="page"/>
      </w:r>
    </w:p>
    <w:p w14:paraId="0D099A0F" w14:textId="11C2C15D" w:rsidR="00F24574" w:rsidRDefault="00735AE1" w:rsidP="00672060">
      <w:pPr>
        <w:pStyle w:val="Heading1"/>
      </w:pPr>
      <w:r>
        <w:lastRenderedPageBreak/>
        <w:t>Index prompt</w:t>
      </w:r>
    </w:p>
    <w:p w14:paraId="1A154002" w14:textId="77777777" w:rsidR="00735AE1" w:rsidRPr="00735AE1" w:rsidRDefault="00735AE1" w:rsidP="00735AE1"/>
    <w:p w14:paraId="2D247C2C" w14:textId="77777777" w:rsidR="00735AE1" w:rsidRDefault="00735AE1" w:rsidP="00735AE1">
      <w:r>
        <w:t xml:space="preserve">Maak een semantische HTML-structuur voor een trendy </w:t>
      </w:r>
      <w:proofErr w:type="spellStart"/>
      <w:r>
        <w:t>cute</w:t>
      </w:r>
      <w:proofErr w:type="spellEnd"/>
      <w:r>
        <w:t xml:space="preserve"> </w:t>
      </w:r>
      <w:proofErr w:type="spellStart"/>
      <w:r>
        <w:t>aziatische</w:t>
      </w:r>
      <w:proofErr w:type="spellEnd"/>
      <w:r>
        <w:t xml:space="preserve"> restaurant</w:t>
      </w:r>
    </w:p>
    <w:p w14:paraId="6BBC7B46" w14:textId="77777777" w:rsidR="00735AE1" w:rsidRDefault="00735AE1" w:rsidP="00735AE1"/>
    <w:p w14:paraId="38D21DB9" w14:textId="77777777" w:rsidR="00735AE1" w:rsidRDefault="00735AE1" w:rsidP="00735AE1">
      <w:proofErr w:type="gramStart"/>
      <w:r>
        <w:t>de</w:t>
      </w:r>
      <w:proofErr w:type="gramEnd"/>
      <w:r>
        <w:t xml:space="preserve"> doelgroep is jonge vrouwen tussen 16 en 27 jaar met een interesse in anime en </w:t>
      </w:r>
      <w:proofErr w:type="spellStart"/>
      <w:r>
        <w:t>aziatische</w:t>
      </w:r>
      <w:proofErr w:type="spellEnd"/>
      <w:r>
        <w:t xml:space="preserve"> culturen zoals </w:t>
      </w:r>
      <w:proofErr w:type="spellStart"/>
      <w:r>
        <w:t>japan</w:t>
      </w:r>
      <w:proofErr w:type="spellEnd"/>
      <w:r>
        <w:t xml:space="preserve">, </w:t>
      </w:r>
      <w:proofErr w:type="spellStart"/>
      <w:r>
        <w:t>filipijnen</w:t>
      </w:r>
      <w:proofErr w:type="spellEnd"/>
      <w:r>
        <w:t xml:space="preserve">, </w:t>
      </w:r>
      <w:proofErr w:type="spellStart"/>
      <w:r>
        <w:t>korea</w:t>
      </w:r>
      <w:proofErr w:type="spellEnd"/>
      <w:r>
        <w:t xml:space="preserve">, </w:t>
      </w:r>
      <w:proofErr w:type="spellStart"/>
      <w:r>
        <w:t>china</w:t>
      </w:r>
      <w:proofErr w:type="spellEnd"/>
      <w:r>
        <w:t xml:space="preserve"> en </w:t>
      </w:r>
      <w:proofErr w:type="spellStart"/>
      <w:r>
        <w:t>taiwan</w:t>
      </w:r>
      <w:proofErr w:type="spellEnd"/>
      <w:r>
        <w:t xml:space="preserve"> etc. </w:t>
      </w:r>
    </w:p>
    <w:p w14:paraId="6FCB0E42" w14:textId="77777777" w:rsidR="00735AE1" w:rsidRDefault="00735AE1" w:rsidP="00735AE1"/>
    <w:p w14:paraId="5BEEE1D3" w14:textId="77777777" w:rsidR="00735AE1" w:rsidRDefault="00735AE1" w:rsidP="00735AE1">
      <w:proofErr w:type="gramStart"/>
      <w:r>
        <w:t>de</w:t>
      </w:r>
      <w:proofErr w:type="gramEnd"/>
      <w:r>
        <w:t xml:space="preserve"> stijl moet gebaseerd zijn op oud </w:t>
      </w:r>
      <w:proofErr w:type="spellStart"/>
      <w:r>
        <w:t>japanse</w:t>
      </w:r>
      <w:proofErr w:type="spellEnd"/>
      <w:r>
        <w:t xml:space="preserve"> ramenshops maar dan schattig. </w:t>
      </w:r>
      <w:proofErr w:type="gramStart"/>
      <w:r>
        <w:t>ik</w:t>
      </w:r>
      <w:proofErr w:type="gramEnd"/>
      <w:r>
        <w:t xml:space="preserve"> wil veel planten rondom </w:t>
      </w:r>
      <w:proofErr w:type="spellStart"/>
      <w:r>
        <w:t>the</w:t>
      </w:r>
      <w:proofErr w:type="spellEnd"/>
      <w:r>
        <w:t xml:space="preserve"> website, zoals </w:t>
      </w:r>
      <w:proofErr w:type="spellStart"/>
      <w:r>
        <w:t>filipijnse</w:t>
      </w:r>
      <w:proofErr w:type="spellEnd"/>
      <w:r>
        <w:t xml:space="preserve"> </w:t>
      </w:r>
      <w:proofErr w:type="gramStart"/>
      <w:r>
        <w:t>bananen bladeren</w:t>
      </w:r>
      <w:proofErr w:type="gramEnd"/>
      <w:r>
        <w:t>.</w:t>
      </w:r>
    </w:p>
    <w:p w14:paraId="765A5290" w14:textId="77777777" w:rsidR="00735AE1" w:rsidRDefault="00735AE1" w:rsidP="00735AE1"/>
    <w:p w14:paraId="021E4245" w14:textId="77777777" w:rsidR="00735AE1" w:rsidRDefault="00735AE1" w:rsidP="00735AE1">
      <w:proofErr w:type="gramStart"/>
      <w:r>
        <w:t>maak</w:t>
      </w:r>
      <w:proofErr w:type="gramEnd"/>
      <w:r>
        <w:t xml:space="preserve"> gebruik van de kleuren #F4F2EF en #CD4662 als hoofdkleuren </w:t>
      </w:r>
      <w:proofErr w:type="gramStart"/>
      <w:r>
        <w:t>en  #</w:t>
      </w:r>
      <w:proofErr w:type="gramEnd"/>
      <w:r>
        <w:t xml:space="preserve">AEC289 en #F4DBDB als </w:t>
      </w:r>
      <w:proofErr w:type="spellStart"/>
      <w:r>
        <w:t>subkleuren</w:t>
      </w:r>
      <w:proofErr w:type="spellEnd"/>
      <w:r>
        <w:t>/accenten.</w:t>
      </w:r>
    </w:p>
    <w:p w14:paraId="5DE11087" w14:textId="77777777" w:rsidR="00735AE1" w:rsidRDefault="00735AE1" w:rsidP="00735AE1"/>
    <w:p w14:paraId="1E44057B" w14:textId="77777777" w:rsidR="00735AE1" w:rsidRDefault="00735AE1" w:rsidP="00735AE1">
      <w:proofErr w:type="gramStart"/>
      <w:r>
        <w:t>gebruik</w:t>
      </w:r>
      <w:proofErr w:type="gramEnd"/>
      <w:r>
        <w:t xml:space="preserve"> CSS met </w:t>
      </w:r>
      <w:proofErr w:type="spellStart"/>
      <w:r>
        <w:t>flex</w:t>
      </w:r>
      <w:proofErr w:type="spellEnd"/>
      <w:r>
        <w:t xml:space="preserve">-box voor de </w:t>
      </w:r>
      <w:proofErr w:type="spellStart"/>
      <w:r>
        <w:t>layout</w:t>
      </w:r>
      <w:proofErr w:type="spellEnd"/>
      <w:r>
        <w:t>.</w:t>
      </w:r>
    </w:p>
    <w:p w14:paraId="32930285" w14:textId="77777777" w:rsidR="00735AE1" w:rsidRDefault="00735AE1" w:rsidP="00735AE1"/>
    <w:p w14:paraId="4CD4830E" w14:textId="77777777" w:rsidR="00735AE1" w:rsidRDefault="00735AE1" w:rsidP="00735AE1">
      <w:proofErr w:type="gramStart"/>
      <w:r>
        <w:t>de</w:t>
      </w:r>
      <w:proofErr w:type="gramEnd"/>
      <w:r>
        <w:t xml:space="preserve"> website moet verwelkomend en </w:t>
      </w:r>
      <w:proofErr w:type="spellStart"/>
      <w:r>
        <w:t>cozy</w:t>
      </w:r>
      <w:proofErr w:type="spellEnd"/>
      <w:r>
        <w:t xml:space="preserve"> uitstralen, het moet trendy en hip uitzien. </w:t>
      </w:r>
    </w:p>
    <w:p w14:paraId="0FB488A8" w14:textId="77777777" w:rsidR="00735AE1" w:rsidRDefault="00735AE1" w:rsidP="00735AE1"/>
    <w:p w14:paraId="1BEB3CF8" w14:textId="77777777" w:rsidR="00735AE1" w:rsidRDefault="00735AE1" w:rsidP="00735AE1">
      <w:proofErr w:type="gramStart"/>
      <w:r>
        <w:t>voeg</w:t>
      </w:r>
      <w:proofErr w:type="gramEnd"/>
      <w:r>
        <w:t xml:space="preserve"> een hoofd sectie toe met een call-</w:t>
      </w:r>
      <w:proofErr w:type="spellStart"/>
      <w:r>
        <w:t>to</w:t>
      </w:r>
      <w:proofErr w:type="spellEnd"/>
      <w:r>
        <w:t xml:space="preserve">-action knop </w:t>
      </w:r>
    </w:p>
    <w:p w14:paraId="2A8EC8D1" w14:textId="77777777" w:rsidR="00735AE1" w:rsidRDefault="00735AE1" w:rsidP="00735AE1"/>
    <w:p w14:paraId="61CE9DDF" w14:textId="42BAC1C8" w:rsidR="00672060" w:rsidRPr="00735AE1" w:rsidRDefault="00735AE1" w:rsidP="00735AE1">
      <w:proofErr w:type="gramStart"/>
      <w:r>
        <w:t>maak</w:t>
      </w:r>
      <w:proofErr w:type="gramEnd"/>
      <w:r>
        <w:t xml:space="preserve"> de menu uitgebreid met </w:t>
      </w:r>
      <w:proofErr w:type="spellStart"/>
      <w:r>
        <w:t>asian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gerechten</w:t>
      </w:r>
      <w:r w:rsidR="00672060" w:rsidRPr="00735AE1">
        <w:br w:type="page"/>
      </w:r>
    </w:p>
    <w:p w14:paraId="018FFBE8" w14:textId="77777777" w:rsidR="00735AE1" w:rsidRDefault="00735AE1" w:rsidP="00672060">
      <w:pPr>
        <w:pStyle w:val="Heading1"/>
      </w:pPr>
      <w:proofErr w:type="spellStart"/>
      <w:r>
        <w:lastRenderedPageBreak/>
        <w:t>Admin</w:t>
      </w:r>
      <w:proofErr w:type="spellEnd"/>
      <w:r>
        <w:t xml:space="preserve"> prompt</w:t>
      </w:r>
    </w:p>
    <w:p w14:paraId="4FE0AF82" w14:textId="77777777" w:rsidR="00735AE1" w:rsidRDefault="00735AE1" w:rsidP="00672060">
      <w:pPr>
        <w:pStyle w:val="Heading1"/>
      </w:pPr>
    </w:p>
    <w:p w14:paraId="4E8B51E5" w14:textId="0BBF95C0" w:rsidR="00672060" w:rsidRPr="00735AE1" w:rsidRDefault="00735AE1" w:rsidP="00672060">
      <w:pPr>
        <w:pStyle w:val="Heading1"/>
      </w:pPr>
      <w:r>
        <w:t xml:space="preserve"> </w:t>
      </w:r>
    </w:p>
    <w:p w14:paraId="668D5D05" w14:textId="1F43F987" w:rsidR="00735AE1" w:rsidRDefault="00735AE1">
      <w:r w:rsidRPr="00735AE1">
        <w:t>Maak</w:t>
      </w:r>
      <w:r w:rsidRPr="00735AE1">
        <w:t xml:space="preserve"> een simpele </w:t>
      </w:r>
      <w:proofErr w:type="spellStart"/>
      <w:r w:rsidRPr="00735AE1">
        <w:t>admin</w:t>
      </w:r>
      <w:proofErr w:type="spellEnd"/>
      <w:r w:rsidRPr="00735AE1">
        <w:t xml:space="preserve"> page met een lijst van producten en maak twee aparte knoppen die jou stuurt naar een ander pagina voor aanpassen en voor producten toevoegen </w:t>
      </w:r>
    </w:p>
    <w:p w14:paraId="3F3ED5F9" w14:textId="77777777" w:rsidR="00735AE1" w:rsidRDefault="00735AE1"/>
    <w:p w14:paraId="75806604" w14:textId="5B14BD32" w:rsidR="00735AE1" w:rsidRDefault="00735AE1">
      <w:r w:rsidRPr="00735AE1">
        <w:t>Maak</w:t>
      </w:r>
      <w:r w:rsidRPr="00735AE1">
        <w:t xml:space="preserve"> ook een knop per product voor verwijderen</w:t>
      </w:r>
    </w:p>
    <w:p w14:paraId="19E7F56C" w14:textId="77777777" w:rsidR="00735AE1" w:rsidRDefault="00735AE1"/>
    <w:p w14:paraId="4EABB5BF" w14:textId="77777777" w:rsidR="00735AE1" w:rsidRDefault="00735AE1">
      <w:r w:rsidRPr="00735AE1">
        <w:t>Maak</w:t>
      </w:r>
      <w:r w:rsidRPr="00735AE1">
        <w:t xml:space="preserve"> gebruik van </w:t>
      </w:r>
      <w:proofErr w:type="spellStart"/>
      <w:r w:rsidRPr="00735AE1">
        <w:t>flexbox</w:t>
      </w:r>
      <w:proofErr w:type="spellEnd"/>
      <w:r w:rsidRPr="00735AE1">
        <w:t xml:space="preserve"> op de stijl van </w:t>
      </w:r>
      <w:proofErr w:type="spellStart"/>
      <w:r w:rsidRPr="00735AE1">
        <w:t>Umai</w:t>
      </w:r>
      <w:proofErr w:type="spellEnd"/>
      <w:r w:rsidRPr="00735AE1">
        <w:t xml:space="preserve"> website, maak geen gebruik van </w:t>
      </w:r>
      <w:proofErr w:type="spellStart"/>
      <w:r w:rsidRPr="00735AE1">
        <w:t>php</w:t>
      </w:r>
      <w:proofErr w:type="spellEnd"/>
    </w:p>
    <w:p w14:paraId="38ECEDF2" w14:textId="77777777" w:rsidR="00735AE1" w:rsidRDefault="00735AE1"/>
    <w:p w14:paraId="34EFAB90" w14:textId="77777777" w:rsidR="00735AE1" w:rsidRDefault="00735AE1"/>
    <w:p w14:paraId="6FACE483" w14:textId="77777777" w:rsidR="00735AE1" w:rsidRDefault="00735AE1">
      <w:r w:rsidRPr="00735AE1">
        <w:t>Verander</w:t>
      </w:r>
      <w:r w:rsidRPr="00735AE1">
        <w:t xml:space="preserve"> de </w:t>
      </w:r>
      <w:proofErr w:type="spellStart"/>
      <w:r w:rsidRPr="00735AE1">
        <w:t>admin</w:t>
      </w:r>
      <w:proofErr w:type="spellEnd"/>
      <w:r w:rsidRPr="00735AE1">
        <w:t xml:space="preserve"> page code, zorg ervoor dat de producten worden weergeven met html want ik doe later </w:t>
      </w:r>
      <w:proofErr w:type="spellStart"/>
      <w:r w:rsidRPr="00735AE1">
        <w:t>php</w:t>
      </w:r>
      <w:proofErr w:type="spellEnd"/>
      <w:r w:rsidRPr="00735AE1">
        <w:t xml:space="preserve"> toevoegen omdat de producten uit een database komen.</w:t>
      </w:r>
    </w:p>
    <w:p w14:paraId="3980C6A4" w14:textId="77777777" w:rsidR="00735AE1" w:rsidRDefault="00735AE1"/>
    <w:p w14:paraId="742EF521" w14:textId="74B4B180" w:rsidR="00672060" w:rsidRPr="00735AE1" w:rsidRDefault="00735AE1">
      <w:r w:rsidRPr="00735AE1">
        <w:t xml:space="preserve"> </w:t>
      </w:r>
      <w:r w:rsidRPr="00735AE1">
        <w:t>Hou</w:t>
      </w:r>
      <w:r w:rsidRPr="00735AE1">
        <w:t xml:space="preserve"> het </w:t>
      </w:r>
      <w:proofErr w:type="spellStart"/>
      <w:r w:rsidRPr="00735AE1">
        <w:t>simple</w:t>
      </w:r>
      <w:proofErr w:type="spellEnd"/>
      <w:r w:rsidRPr="00735AE1">
        <w:t xml:space="preserve"> en zorg dat </w:t>
      </w:r>
      <w:proofErr w:type="gramStart"/>
      <w:r w:rsidRPr="00735AE1">
        <w:t>de design</w:t>
      </w:r>
      <w:proofErr w:type="gramEnd"/>
      <w:r w:rsidRPr="00735AE1">
        <w:t xml:space="preserve"> hetzelfde blijft</w:t>
      </w:r>
      <w:r w:rsidR="00672060" w:rsidRPr="00735AE1">
        <w:br w:type="page"/>
      </w:r>
    </w:p>
    <w:p w14:paraId="487EFBCF" w14:textId="61B70AFC" w:rsidR="00672060" w:rsidRDefault="00735AE1" w:rsidP="00672060">
      <w:pPr>
        <w:pStyle w:val="Heading1"/>
      </w:pPr>
      <w:r>
        <w:lastRenderedPageBreak/>
        <w:t>Aanpas pagina prompt</w:t>
      </w:r>
    </w:p>
    <w:p w14:paraId="51588577" w14:textId="77777777" w:rsidR="00735AE1" w:rsidRDefault="00735AE1" w:rsidP="00735AE1"/>
    <w:p w14:paraId="751A58A4" w14:textId="4661C808" w:rsidR="00735AE1" w:rsidRPr="00735AE1" w:rsidRDefault="00735AE1" w:rsidP="00735AE1">
      <w:proofErr w:type="gramStart"/>
      <w:r w:rsidRPr="00735AE1">
        <w:t>maak</w:t>
      </w:r>
      <w:proofErr w:type="gramEnd"/>
      <w:r w:rsidRPr="00735AE1">
        <w:t xml:space="preserve"> op dezelfde manier een aparte pagina voor producten aanpassen, dus hou het simpel en de stijl blijft hetzelfde</w:t>
      </w:r>
    </w:p>
    <w:p w14:paraId="4A8F01C0" w14:textId="6A48F582" w:rsidR="00735AE1" w:rsidRDefault="00735AE1" w:rsidP="00672060"/>
    <w:p w14:paraId="0BFF71A5" w14:textId="77777777" w:rsidR="00735AE1" w:rsidRDefault="00735AE1">
      <w:r>
        <w:br w:type="page"/>
      </w:r>
    </w:p>
    <w:p w14:paraId="7FDA06EF" w14:textId="7509B0E5" w:rsidR="00672060" w:rsidRDefault="00735AE1" w:rsidP="00735AE1">
      <w:pPr>
        <w:pStyle w:val="Heading1"/>
      </w:pPr>
      <w:r>
        <w:lastRenderedPageBreak/>
        <w:t>Toevoegen prompt</w:t>
      </w:r>
    </w:p>
    <w:p w14:paraId="5DA108A4" w14:textId="77777777" w:rsidR="00735AE1" w:rsidRDefault="00735AE1" w:rsidP="00735AE1"/>
    <w:p w14:paraId="69342240" w14:textId="77777777" w:rsidR="00735AE1" w:rsidRDefault="00735AE1" w:rsidP="00735AE1"/>
    <w:p w14:paraId="3E534884" w14:textId="051C2D6F" w:rsidR="00735AE1" w:rsidRPr="00735AE1" w:rsidRDefault="00735AE1" w:rsidP="00735AE1">
      <w:proofErr w:type="gramStart"/>
      <w:r w:rsidRPr="00735AE1">
        <w:t>maak</w:t>
      </w:r>
      <w:proofErr w:type="gramEnd"/>
      <w:r w:rsidRPr="00735AE1">
        <w:t xml:space="preserve"> precies dezelfde pagina maar dan voor producten toevoegen in plaats van aanpassen</w:t>
      </w:r>
    </w:p>
    <w:sectPr w:rsidR="00735AE1" w:rsidRPr="00735AE1" w:rsidSect="00CD7613">
      <w:footerReference w:type="even" r:id="rId12"/>
      <w:footerReference w:type="default" r:id="rId13"/>
      <w:pgSz w:w="11906" w:h="16838" w:code="9"/>
      <w:pgMar w:top="720" w:right="562" w:bottom="720" w:left="56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BE19" w14:textId="77777777" w:rsidR="00735AE1" w:rsidRPr="00F70C21" w:rsidRDefault="00735AE1" w:rsidP="00E74B29">
      <w:r w:rsidRPr="00F70C21">
        <w:separator/>
      </w:r>
    </w:p>
  </w:endnote>
  <w:endnote w:type="continuationSeparator" w:id="0">
    <w:p w14:paraId="4A3814C7" w14:textId="77777777" w:rsidR="00735AE1" w:rsidRPr="00F70C21" w:rsidRDefault="00735AE1" w:rsidP="00E74B29">
      <w:r w:rsidRPr="00F70C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9366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BE32DA" w14:textId="77777777" w:rsidR="00E74B29" w:rsidRPr="00F70C21" w:rsidRDefault="00E74B29" w:rsidP="006709F1">
        <w:pPr>
          <w:pStyle w:val="Footer"/>
          <w:rPr>
            <w:rStyle w:val="PageNumber"/>
          </w:rPr>
        </w:pPr>
        <w:r w:rsidRPr="00F70C21">
          <w:rPr>
            <w:rStyle w:val="PageNumber"/>
            <w:lang w:bidi="en-GB"/>
          </w:rPr>
          <w:fldChar w:fldCharType="begin"/>
        </w:r>
        <w:r w:rsidRPr="00F70C21">
          <w:rPr>
            <w:rStyle w:val="PageNumber"/>
            <w:lang w:bidi="en-GB"/>
          </w:rPr>
          <w:instrText xml:space="preserve"> PAGE </w:instrText>
        </w:r>
        <w:r w:rsidRPr="00F70C21">
          <w:rPr>
            <w:rStyle w:val="PageNumber"/>
            <w:lang w:bidi="en-GB"/>
          </w:rPr>
          <w:fldChar w:fldCharType="end"/>
        </w:r>
      </w:p>
    </w:sdtContent>
  </w:sdt>
  <w:p w14:paraId="4CB1C690" w14:textId="77777777" w:rsidR="00E74B29" w:rsidRPr="00F70C21" w:rsidRDefault="00E74B29" w:rsidP="00670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260228"/>
      <w:docPartObj>
        <w:docPartGallery w:val="Page Numbers (Bottom of Page)"/>
        <w:docPartUnique/>
      </w:docPartObj>
    </w:sdtPr>
    <w:sdtEndPr/>
    <w:sdtContent>
      <w:p w14:paraId="42A5819C" w14:textId="77777777" w:rsidR="00D1329C" w:rsidRPr="00F70C21" w:rsidRDefault="00D1329C">
        <w:pPr>
          <w:pStyle w:val="Footer"/>
          <w:jc w:val="right"/>
        </w:pPr>
        <w:r w:rsidRPr="00F70C21">
          <w:fldChar w:fldCharType="begin"/>
        </w:r>
        <w:r w:rsidRPr="00F70C21">
          <w:instrText xml:space="preserve"> PAGE   \* MERGEFORMAT </w:instrText>
        </w:r>
        <w:r w:rsidRPr="00F70C21">
          <w:fldChar w:fldCharType="separate"/>
        </w:r>
        <w:r w:rsidRPr="00F70C21">
          <w:t>2</w:t>
        </w:r>
        <w:r w:rsidRPr="00F70C21">
          <w:fldChar w:fldCharType="end"/>
        </w:r>
      </w:p>
    </w:sdtContent>
  </w:sdt>
  <w:p w14:paraId="626A0E71" w14:textId="77777777" w:rsidR="00E74B29" w:rsidRPr="00F70C21" w:rsidRDefault="00E74B29" w:rsidP="00670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1EA9" w14:textId="77777777" w:rsidR="00735AE1" w:rsidRPr="00F70C21" w:rsidRDefault="00735AE1" w:rsidP="00E74B29">
      <w:r w:rsidRPr="00F70C21">
        <w:separator/>
      </w:r>
    </w:p>
  </w:footnote>
  <w:footnote w:type="continuationSeparator" w:id="0">
    <w:p w14:paraId="04FDB239" w14:textId="77777777" w:rsidR="00735AE1" w:rsidRPr="00F70C21" w:rsidRDefault="00735AE1" w:rsidP="00E74B29">
      <w:r w:rsidRPr="00F70C2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550A"/>
    <w:multiLevelType w:val="multilevel"/>
    <w:tmpl w:val="3D9C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335190">
    <w:abstractNumId w:val="1"/>
  </w:num>
  <w:num w:numId="2" w16cid:durableId="156795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E1"/>
    <w:rsid w:val="00005FD7"/>
    <w:rsid w:val="00086FA5"/>
    <w:rsid w:val="000E4641"/>
    <w:rsid w:val="00151F66"/>
    <w:rsid w:val="00177F8D"/>
    <w:rsid w:val="00185F4A"/>
    <w:rsid w:val="001A18C9"/>
    <w:rsid w:val="002D2200"/>
    <w:rsid w:val="003669AC"/>
    <w:rsid w:val="0040564B"/>
    <w:rsid w:val="0048120C"/>
    <w:rsid w:val="004909D9"/>
    <w:rsid w:val="00521481"/>
    <w:rsid w:val="005514D5"/>
    <w:rsid w:val="005A1FE9"/>
    <w:rsid w:val="005B3BCF"/>
    <w:rsid w:val="00665110"/>
    <w:rsid w:val="006709F1"/>
    <w:rsid w:val="00672060"/>
    <w:rsid w:val="006C60E6"/>
    <w:rsid w:val="00735AE1"/>
    <w:rsid w:val="007B5DC6"/>
    <w:rsid w:val="00837914"/>
    <w:rsid w:val="00874EE2"/>
    <w:rsid w:val="00874FE7"/>
    <w:rsid w:val="00892FB1"/>
    <w:rsid w:val="008F6C7E"/>
    <w:rsid w:val="0090348E"/>
    <w:rsid w:val="00952F7D"/>
    <w:rsid w:val="0095496A"/>
    <w:rsid w:val="009A38BA"/>
    <w:rsid w:val="009C4E5A"/>
    <w:rsid w:val="00A64A8D"/>
    <w:rsid w:val="00AB2BE8"/>
    <w:rsid w:val="00AC70D3"/>
    <w:rsid w:val="00B43E11"/>
    <w:rsid w:val="00BB0BD1"/>
    <w:rsid w:val="00C755AB"/>
    <w:rsid w:val="00CD7613"/>
    <w:rsid w:val="00CE6704"/>
    <w:rsid w:val="00D02B84"/>
    <w:rsid w:val="00D1329C"/>
    <w:rsid w:val="00D43125"/>
    <w:rsid w:val="00D66A3A"/>
    <w:rsid w:val="00DF198B"/>
    <w:rsid w:val="00E74B29"/>
    <w:rsid w:val="00EB41B1"/>
    <w:rsid w:val="00F02FA6"/>
    <w:rsid w:val="00F04669"/>
    <w:rsid w:val="00F24574"/>
    <w:rsid w:val="00F50791"/>
    <w:rsid w:val="00F70C21"/>
    <w:rsid w:val="00F94E6F"/>
    <w:rsid w:val="00FA682C"/>
    <w:rsid w:val="00FB2F1A"/>
    <w:rsid w:val="00F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16A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  <w:rPr>
      <w:lang w:val="nl-NL"/>
    </w:rPr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1">
    <w:name w:val="toc 1"/>
    <w:basedOn w:val="Normal"/>
    <w:next w:val="Normal"/>
    <w:autoRedefine/>
    <w:uiPriority w:val="39"/>
    <w:rsid w:val="00F02FA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rsid w:val="00F02FA6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F02FA6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rsid w:val="00F02FA6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02FA6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02FA6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D1329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329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D132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e\OneDrive%20-%20ROC%20Nijmegen\School\ROC-template%20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0FAD2AD3344C1993B24DC7DD50C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0D4AF-089F-4E63-9DBF-61E99CAC2D96}"/>
      </w:docPartPr>
      <w:docPartBody>
        <w:p w:rsidR="0061571F" w:rsidRDefault="0061571F">
          <w:pPr>
            <w:pStyle w:val="8E0FAD2AD3344C1993B24DC7DD50C0B3"/>
          </w:pPr>
          <w:r w:rsidRPr="008F6C7E">
            <w:rPr>
              <w:lang w:bidi="en-GB"/>
            </w:rPr>
            <w:t>—</w:t>
          </w:r>
        </w:p>
      </w:docPartBody>
    </w:docPart>
    <w:docPart>
      <w:docPartPr>
        <w:name w:val="A1AA79193D4B426E85AFC0DCA6529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F7371-4CAE-40B7-BB37-A9D2F6E0AF90}"/>
      </w:docPartPr>
      <w:docPartBody>
        <w:p w:rsidR="0061571F" w:rsidRDefault="0061571F">
          <w:pPr>
            <w:pStyle w:val="A1AA79193D4B426E85AFC0DCA6529194"/>
          </w:pPr>
          <w:r w:rsidRPr="008F6C7E">
            <w:rPr>
              <w:lang w:bidi="en-GB"/>
            </w:rPr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1F"/>
    <w:rsid w:val="0061571F"/>
    <w:rsid w:val="00FA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0FAD2AD3344C1993B24DC7DD50C0B3">
    <w:name w:val="8E0FAD2AD3344C1993B24DC7DD50C0B3"/>
  </w:style>
  <w:style w:type="paragraph" w:customStyle="1" w:styleId="A1AA79193D4B426E85AFC0DCA6529194">
    <w:name w:val="A1AA79193D4B426E85AFC0DCA6529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A84DA-4874-4497-B587-599D84E2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D3411A-7586-4E92-AE2C-577E571916D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5D670B6-EC8C-4A16-AA74-472978BEF7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D6A585-AD2D-4B64-AF99-8795CE7A7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ROC-template 2.0.dotx</Template>
  <TotalTime>0</TotalTime>
  <Pages>6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2026-04-09T09:37:00Z</dcterms:created>
  <dcterms:modified xsi:type="dcterms:W3CDTF">2026-04-09T09:43:00Z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